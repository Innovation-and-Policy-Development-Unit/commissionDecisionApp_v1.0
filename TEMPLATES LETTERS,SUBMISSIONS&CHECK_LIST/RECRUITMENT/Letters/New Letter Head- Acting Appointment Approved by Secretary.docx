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209" w14:textId="77777777" w:rsidR="00760980" w:rsidRDefault="00760980" w:rsidP="00760980">
      <w:pPr>
        <w:pStyle w:val="Caption"/>
        <w:rPr>
          <w:rFonts w:ascii="Arial" w:hAnsi="Arial" w:cs="Arial"/>
          <w:sz w:val="22"/>
          <w:szCs w:val="22"/>
        </w:rPr>
      </w:pPr>
    </w:p>
    <w:p w14:paraId="4471E044" w14:textId="7328AACC" w:rsidR="00B971E8" w:rsidRDefault="00B971E8" w:rsidP="00B971E8">
      <w:pPr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                                                                                                        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       </w:t>
      </w:r>
      <w:r w:rsidRPr="00B971E8">
        <w:rPr>
          <w:rFonts w:ascii="Arial" w:eastAsia="MS Mincho" w:hAnsi="Arial" w:cs="Arial"/>
          <w:color w:val="FF0000"/>
          <w:sz w:val="22"/>
          <w:szCs w:val="22"/>
          <w:lang w:eastAsia="ja-JP"/>
        </w:rPr>
        <w:t>[Date]</w:t>
      </w:r>
    </w:p>
    <w:p w14:paraId="5FB5570F" w14:textId="77777777" w:rsidR="00B971E8" w:rsidRDefault="00B971E8" w:rsidP="00B971E8">
      <w:pPr>
        <w:jc w:val="right"/>
        <w:rPr>
          <w:rFonts w:ascii="Arial" w:eastAsia="MS Mincho" w:hAnsi="Arial" w:cs="Arial"/>
          <w:sz w:val="22"/>
          <w:szCs w:val="22"/>
          <w:lang w:eastAsia="ja-JP"/>
        </w:rPr>
      </w:pPr>
    </w:p>
    <w:p w14:paraId="4AD9C9CB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4D37B3E" w14:textId="3A490000" w:rsidR="00B971E8" w:rsidRPr="00B971E8" w:rsidRDefault="00B971E8" w:rsidP="00B971E8">
      <w:pPr>
        <w:jc w:val="both"/>
        <w:rPr>
          <w:rFonts w:ascii="Arial" w:eastAsia="MS Mincho" w:hAnsi="Arial" w:cs="Arial"/>
          <w:color w:val="FF0000"/>
          <w:sz w:val="22"/>
          <w:szCs w:val="22"/>
          <w:lang w:eastAsia="ja-JP"/>
        </w:rPr>
      </w:pP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[Address]</w:t>
      </w:r>
    </w:p>
    <w:p w14:paraId="602BB816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8421789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6A8D99B1" w14:textId="7024A30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Dear 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lang w:eastAsia="ja-JP"/>
        </w:rPr>
        <w:t>[Open Salutation]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lang w:eastAsia="ja-JP"/>
        </w:rPr>
        <w:t>,</w:t>
      </w:r>
    </w:p>
    <w:p w14:paraId="554DFA9C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</w:t>
      </w:r>
    </w:p>
    <w:p w14:paraId="2B940E50" w14:textId="1E9F3796" w:rsidR="00B971E8" w:rsidRDefault="00B971E8" w:rsidP="00B971E8">
      <w:pPr>
        <w:ind w:left="720" w:hanging="720"/>
        <w:jc w:val="both"/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APPROVAL OF ACTING APPOINTMENT AS </w:t>
      </w: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>[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>POSITION TITLE]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 xml:space="preserve">- </w:t>
      </w: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>[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>DEPARTMENT/UNIT]</w:t>
      </w:r>
      <w:r w:rsidRPr="00B971E8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 xml:space="preserve"> </w:t>
      </w:r>
    </w:p>
    <w:p w14:paraId="69F5CC28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15A6041C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I am pleased to inform you that with the power</w:t>
      </w:r>
      <w:r>
        <w:rPr>
          <w:rFonts w:ascii="Arial" w:eastAsia="MS Mincho" w:hAnsi="Arial" w:cs="Arial"/>
          <w:sz w:val="22"/>
          <w:szCs w:val="22"/>
          <w:lang w:eastAsia="ja-JP"/>
        </w:rPr>
        <w:t>s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vested in me </w:t>
      </w:r>
      <w:r>
        <w:rPr>
          <w:rFonts w:ascii="Arial" w:eastAsia="MS Mincho" w:hAnsi="Arial" w:cs="Arial"/>
          <w:sz w:val="22"/>
          <w:szCs w:val="22"/>
          <w:lang w:eastAsia="ja-JP"/>
        </w:rPr>
        <w:t>under section 4.2.2 (1) &amp; (2) of the PSSM,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I 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hereby appoint 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your acting appointment to the following post as stated below: </w:t>
      </w:r>
    </w:p>
    <w:p w14:paraId="1CF85707" w14:textId="77777777" w:rsidR="00B971E8" w:rsidRPr="000F5C1F" w:rsidRDefault="00B971E8" w:rsidP="00B971E8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</w:p>
    <w:p w14:paraId="7E2F6B80" w14:textId="4F7654B7" w:rsidR="00B971E8" w:rsidRPr="000F5C1F" w:rsidRDefault="00B971E8" w:rsidP="00B971E8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Post Title:         </w:t>
      </w: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[position title]</w:t>
      </w:r>
    </w:p>
    <w:p w14:paraId="7C3C0409" w14:textId="70D1DA65" w:rsidR="00B971E8" w:rsidRDefault="00B971E8" w:rsidP="00B971E8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Post No.:           </w:t>
      </w: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>[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#]</w:t>
      </w:r>
    </w:p>
    <w:p w14:paraId="2573B4E6" w14:textId="5F123F17" w:rsidR="00B971E8" w:rsidRPr="000F5C1F" w:rsidRDefault="00B971E8" w:rsidP="00B971E8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Salary Grade:    </w:t>
      </w: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>[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grade]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(Vt.)</w:t>
      </w:r>
    </w:p>
    <w:p w14:paraId="62EF971F" w14:textId="27033E6D" w:rsidR="00B971E8" w:rsidRPr="00B971E8" w:rsidRDefault="00B971E8" w:rsidP="00B971E8">
      <w:pPr>
        <w:jc w:val="both"/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Department:      </w:t>
      </w: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>[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department name]</w:t>
      </w:r>
    </w:p>
    <w:p w14:paraId="1C85699D" w14:textId="3C3579E4" w:rsidR="00B971E8" w:rsidRPr="000F5C1F" w:rsidRDefault="00B971E8" w:rsidP="00B971E8">
      <w:pPr>
        <w:jc w:val="both"/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Ministry:            </w:t>
      </w:r>
      <w:r>
        <w:rPr>
          <w:rFonts w:ascii="Arial" w:eastAsia="MS Mincho" w:hAnsi="Arial" w:cs="Arial"/>
          <w:b/>
          <w:bCs/>
          <w:sz w:val="22"/>
          <w:szCs w:val="22"/>
          <w:lang w:eastAsia="ja-JP"/>
        </w:rPr>
        <w:t>[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ministry name]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</w:t>
      </w:r>
    </w:p>
    <w:p w14:paraId="45316E59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14631CA8" w14:textId="2A4DD016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Your acting appointment is effective as of </w:t>
      </w:r>
      <w:r w:rsidRPr="00B971E8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[date].</w:t>
      </w:r>
    </w:p>
    <w:p w14:paraId="394F2815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CC1794F" w14:textId="54784A24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val="en-AU" w:eastAsia="ja-JP"/>
        </w:rPr>
      </w:pP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You are expected to carry out the </w:t>
      </w:r>
      <w:r>
        <w:rPr>
          <w:rFonts w:ascii="Arial" w:eastAsia="MS Mincho" w:hAnsi="Arial" w:cs="Arial"/>
          <w:sz w:val="22"/>
          <w:szCs w:val="22"/>
          <w:lang w:val="en-AU" w:eastAsia="ja-JP"/>
        </w:rPr>
        <w:t xml:space="preserve">full </w:t>
      </w: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duties and responsibilities of </w:t>
      </w:r>
      <w:r w:rsidRPr="00B971E8">
        <w:rPr>
          <w:rFonts w:ascii="Arial" w:eastAsia="MS Mincho" w:hAnsi="Arial" w:cs="Arial"/>
          <w:color w:val="FF0000"/>
          <w:sz w:val="22"/>
          <w:szCs w:val="22"/>
          <w:lang w:val="en-AU" w:eastAsia="ja-JP"/>
        </w:rPr>
        <w:t>[position title]</w:t>
      </w:r>
      <w:r w:rsidRPr="00B971E8">
        <w:rPr>
          <w:rFonts w:ascii="Arial" w:eastAsia="MS Mincho" w:hAnsi="Arial" w:cs="Arial"/>
          <w:color w:val="FF0000"/>
          <w:sz w:val="22"/>
          <w:szCs w:val="22"/>
          <w:lang w:val="en-AU" w:eastAsia="ja-JP"/>
        </w:rPr>
        <w:t xml:space="preserve"> </w:t>
      </w:r>
      <w:r>
        <w:rPr>
          <w:rFonts w:ascii="Arial" w:eastAsia="MS Mincho" w:hAnsi="Arial" w:cs="Arial"/>
          <w:sz w:val="22"/>
          <w:szCs w:val="22"/>
          <w:lang w:val="en-AU" w:eastAsia="ja-JP"/>
        </w:rPr>
        <w:t>to</w:t>
      </w:r>
      <w:r w:rsidRPr="000F5C1F">
        <w:rPr>
          <w:rFonts w:ascii="Arial" w:eastAsia="MS Mincho" w:hAnsi="Arial" w:cs="Arial"/>
          <w:sz w:val="22"/>
          <w:szCs w:val="22"/>
          <w:lang w:val="en-AU" w:eastAsia="ja-JP"/>
        </w:rPr>
        <w:t xml:space="preserve"> the office of the Public Service Commission. </w:t>
      </w:r>
    </w:p>
    <w:p w14:paraId="155790B6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5B5754C2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The terms and conditions of service contained in your letter of appointment remain unchanged.</w:t>
      </w:r>
    </w:p>
    <w:p w14:paraId="405B6A9F" w14:textId="77777777" w:rsidR="00B971E8" w:rsidRPr="000F5C1F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E162EEE" w14:textId="7A6FFA32" w:rsidR="00B971E8" w:rsidRPr="000F5C1F" w:rsidRDefault="00B971E8" w:rsidP="00B971E8">
      <w:pPr>
        <w:jc w:val="both"/>
        <w:rPr>
          <w:rFonts w:ascii="Arial" w:eastAsia="MS Mincho" w:hAnsi="Arial" w:cs="Arial"/>
          <w:b/>
          <w:sz w:val="22"/>
          <w:szCs w:val="22"/>
          <w:lang w:eastAsia="ja-JP"/>
        </w:rPr>
      </w:pPr>
      <w:r w:rsidRPr="000F5C1F">
        <w:rPr>
          <w:rFonts w:ascii="Arial" w:eastAsia="MS Mincho" w:hAnsi="Arial" w:cs="Arial"/>
          <w:sz w:val="22"/>
          <w:szCs w:val="22"/>
          <w:lang w:eastAsia="ja-JP"/>
        </w:rPr>
        <w:t>On behalf of the Commission</w:t>
      </w:r>
      <w:r>
        <w:rPr>
          <w:rFonts w:ascii="Arial" w:eastAsia="MS Mincho" w:hAnsi="Arial" w:cs="Arial"/>
          <w:sz w:val="22"/>
          <w:szCs w:val="22"/>
          <w:lang w:eastAsia="ja-JP"/>
        </w:rPr>
        <w:t>,</w:t>
      </w:r>
      <w:r w:rsidRPr="000F5C1F">
        <w:rPr>
          <w:rFonts w:ascii="Arial" w:eastAsia="MS Mincho" w:hAnsi="Arial" w:cs="Arial"/>
          <w:sz w:val="22"/>
          <w:szCs w:val="22"/>
          <w:lang w:eastAsia="ja-JP"/>
        </w:rPr>
        <w:t xml:space="preserve"> I congratulate and wish you all the best in your 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acting capacity as </w:t>
      </w:r>
      <w:r w:rsidRPr="00B971E8">
        <w:rPr>
          <w:rFonts w:ascii="Arial" w:eastAsia="MS Mincho" w:hAnsi="Arial" w:cs="Arial"/>
          <w:color w:val="FF0000"/>
          <w:sz w:val="22"/>
          <w:szCs w:val="22"/>
          <w:lang w:eastAsia="ja-JP"/>
        </w:rPr>
        <w:t>[position title]</w:t>
      </w:r>
      <w:r w:rsidRPr="00B971E8">
        <w:rPr>
          <w:rFonts w:ascii="Arial" w:eastAsia="MS Mincho" w:hAnsi="Arial" w:cs="Arial"/>
          <w:color w:val="FF0000"/>
          <w:sz w:val="22"/>
          <w:szCs w:val="22"/>
          <w:lang w:eastAsia="ja-JP"/>
        </w:rPr>
        <w:t>.</w:t>
      </w:r>
    </w:p>
    <w:p w14:paraId="041319C9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6BD0E5C5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The terms and conditions of service contained in your letter of appointment remain unchanged.</w:t>
      </w:r>
    </w:p>
    <w:p w14:paraId="480BA7C8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2308F2F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Yours Sincerely,</w:t>
      </w:r>
    </w:p>
    <w:p w14:paraId="1BF1A44A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203876CA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3131EDF0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6381DFC2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</w:p>
    <w:p w14:paraId="087211F0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Jean Yves Bibi</w:t>
      </w:r>
    </w:p>
    <w:p w14:paraId="1B26CC5A" w14:textId="77777777" w:rsidR="00B971E8" w:rsidRDefault="00B971E8" w:rsidP="00B971E8">
      <w:pPr>
        <w:jc w:val="both"/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  <w: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Acting Secretary </w:t>
      </w:r>
    </w:p>
    <w:p w14:paraId="3A7A59F5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Office of the Public Service Commission</w:t>
      </w:r>
    </w:p>
    <w:p w14:paraId="02D9EDDD" w14:textId="77777777" w:rsidR="00B971E8" w:rsidRDefault="00B971E8" w:rsidP="00B971E8">
      <w:pPr>
        <w:jc w:val="both"/>
        <w:rPr>
          <w:rFonts w:ascii="Arial" w:eastAsia="MS Mincho" w:hAnsi="Arial" w:cs="Arial"/>
          <w:i/>
          <w:sz w:val="22"/>
          <w:szCs w:val="22"/>
          <w:lang w:eastAsia="ja-JP"/>
        </w:rPr>
      </w:pPr>
    </w:p>
    <w:p w14:paraId="7D86F34D" w14:textId="0C6114BE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Cc:</w:t>
      </w:r>
      <w:r>
        <w:rPr>
          <w:rFonts w:ascii="Arial" w:eastAsia="MS Mincho" w:hAnsi="Arial" w:cs="Arial"/>
          <w:sz w:val="22"/>
          <w:szCs w:val="22"/>
          <w:lang w:eastAsia="ja-JP"/>
        </w:rPr>
        <w:tab/>
        <w:t xml:space="preserve">Manager </w:t>
      </w:r>
      <w:r w:rsidRPr="00B971E8">
        <w:rPr>
          <w:rFonts w:ascii="Arial" w:eastAsia="MS Mincho" w:hAnsi="Arial" w:cs="Arial"/>
          <w:color w:val="FF0000"/>
          <w:sz w:val="22"/>
          <w:szCs w:val="22"/>
          <w:lang w:eastAsia="ja-JP"/>
        </w:rPr>
        <w:t>[unit name]</w:t>
      </w:r>
      <w:r w:rsidRPr="00B971E8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– </w:t>
      </w:r>
      <w:r>
        <w:rPr>
          <w:rFonts w:ascii="Arial" w:eastAsia="MS Mincho" w:hAnsi="Arial" w:cs="Arial"/>
          <w:sz w:val="22"/>
          <w:szCs w:val="22"/>
          <w:lang w:eastAsia="ja-JP"/>
        </w:rPr>
        <w:t xml:space="preserve">OPSC </w:t>
      </w:r>
    </w:p>
    <w:p w14:paraId="3D30BDC5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Salary Section- DoFT</w:t>
      </w:r>
    </w:p>
    <w:p w14:paraId="11ED1599" w14:textId="77777777" w:rsidR="00B971E8" w:rsidRDefault="00B971E8" w:rsidP="00B971E8">
      <w:pPr>
        <w:jc w:val="both"/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Principal Admin &amp; Finance Officer- OPSC</w:t>
      </w:r>
    </w:p>
    <w:p w14:paraId="4F6238B1" w14:textId="77777777" w:rsidR="00B971E8" w:rsidRDefault="00B971E8" w:rsidP="00B971E8">
      <w:pPr>
        <w:jc w:val="both"/>
      </w:pPr>
      <w:r>
        <w:rPr>
          <w:rFonts w:ascii="Arial" w:eastAsia="MS Mincho" w:hAnsi="Arial" w:cs="Arial"/>
          <w:sz w:val="22"/>
          <w:szCs w:val="22"/>
          <w:lang w:eastAsia="ja-JP"/>
        </w:rPr>
        <w:t xml:space="preserve">            PF/Chrono</w:t>
      </w:r>
    </w:p>
    <w:p w14:paraId="4685EE33" w14:textId="77777777" w:rsidR="00C201DC" w:rsidRPr="00C201DC" w:rsidRDefault="00C201DC" w:rsidP="00B971E8">
      <w:pPr>
        <w:ind w:right="-472" w:hanging="709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C201DC" w:rsidRPr="00C201D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DA04" w14:textId="77777777" w:rsidR="00FC5725" w:rsidRDefault="00FC5725" w:rsidP="00E9194A">
      <w:r>
        <w:separator/>
      </w:r>
    </w:p>
  </w:endnote>
  <w:endnote w:type="continuationSeparator" w:id="0">
    <w:p w14:paraId="0BF41DED" w14:textId="77777777" w:rsidR="00FC5725" w:rsidRDefault="00FC5725" w:rsidP="00E9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D055" w14:textId="77777777" w:rsidR="00E9194A" w:rsidRDefault="00E9194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1E0665" wp14:editId="47178704">
          <wp:simplePos x="0" y="0"/>
          <wp:positionH relativeFrom="page">
            <wp:posOffset>-22860</wp:posOffset>
          </wp:positionH>
          <wp:positionV relativeFrom="page">
            <wp:align>bottom</wp:align>
          </wp:positionV>
          <wp:extent cx="7722870" cy="6781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2870" cy="678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4D8B" w14:textId="77777777" w:rsidR="00FC5725" w:rsidRDefault="00FC5725" w:rsidP="00E9194A">
      <w:r>
        <w:separator/>
      </w:r>
    </w:p>
  </w:footnote>
  <w:footnote w:type="continuationSeparator" w:id="0">
    <w:p w14:paraId="7F0B9B0D" w14:textId="77777777" w:rsidR="00FC5725" w:rsidRDefault="00FC5725" w:rsidP="00E91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06E1" w14:textId="77777777" w:rsidR="00E9194A" w:rsidRDefault="00E919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4C93BF" wp14:editId="2D0875E4">
          <wp:simplePos x="0" y="0"/>
          <wp:positionH relativeFrom="page">
            <wp:align>left</wp:align>
          </wp:positionH>
          <wp:positionV relativeFrom="page">
            <wp:posOffset>15240</wp:posOffset>
          </wp:positionV>
          <wp:extent cx="7557135" cy="1866760"/>
          <wp:effectExtent l="0" t="0" r="5715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35" cy="186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8E"/>
    <w:rsid w:val="00012705"/>
    <w:rsid w:val="00017E7D"/>
    <w:rsid w:val="0002498E"/>
    <w:rsid w:val="00281342"/>
    <w:rsid w:val="003649F4"/>
    <w:rsid w:val="003C52A3"/>
    <w:rsid w:val="003D4C80"/>
    <w:rsid w:val="004320BC"/>
    <w:rsid w:val="00450BE1"/>
    <w:rsid w:val="00461364"/>
    <w:rsid w:val="004C2512"/>
    <w:rsid w:val="00535F35"/>
    <w:rsid w:val="00540F51"/>
    <w:rsid w:val="006076EA"/>
    <w:rsid w:val="00612F4B"/>
    <w:rsid w:val="006577E4"/>
    <w:rsid w:val="00661C8C"/>
    <w:rsid w:val="0067186B"/>
    <w:rsid w:val="006A5D90"/>
    <w:rsid w:val="006F16F5"/>
    <w:rsid w:val="00760980"/>
    <w:rsid w:val="007A0B30"/>
    <w:rsid w:val="007D227B"/>
    <w:rsid w:val="00816860"/>
    <w:rsid w:val="008320D0"/>
    <w:rsid w:val="008764B0"/>
    <w:rsid w:val="00A376B7"/>
    <w:rsid w:val="00A94D0D"/>
    <w:rsid w:val="00AB76B6"/>
    <w:rsid w:val="00B94E62"/>
    <w:rsid w:val="00B971E8"/>
    <w:rsid w:val="00BB776D"/>
    <w:rsid w:val="00BC0145"/>
    <w:rsid w:val="00C201DC"/>
    <w:rsid w:val="00C3669C"/>
    <w:rsid w:val="00C8552F"/>
    <w:rsid w:val="00C92C07"/>
    <w:rsid w:val="00CF59C1"/>
    <w:rsid w:val="00E9194A"/>
    <w:rsid w:val="00F24753"/>
    <w:rsid w:val="00F55FE0"/>
    <w:rsid w:val="00F81615"/>
    <w:rsid w:val="00FB4D8C"/>
    <w:rsid w:val="00FC365B"/>
    <w:rsid w:val="00F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13853"/>
  <w15:chartTrackingRefBased/>
  <w15:docId w15:val="{FA073AA1-73D3-4657-823D-57A14140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9194A"/>
  </w:style>
  <w:style w:type="paragraph" w:styleId="Footer">
    <w:name w:val="footer"/>
    <w:basedOn w:val="Normal"/>
    <w:link w:val="Foot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9194A"/>
  </w:style>
  <w:style w:type="table" w:styleId="TableGrid">
    <w:name w:val="Table Grid"/>
    <w:basedOn w:val="TableNormal"/>
    <w:uiPriority w:val="39"/>
    <w:rsid w:val="00C92C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2498E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6098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HRM%20Matters\HRM%20Filing%20System\Circulars\2026\OPS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OPSC Letterhead</Template>
  <TotalTime>21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Letishia Ephraim</cp:lastModifiedBy>
  <cp:revision>5</cp:revision>
  <cp:lastPrinted>2026-05-15T02:51:00Z</cp:lastPrinted>
  <dcterms:created xsi:type="dcterms:W3CDTF">2026-05-15T02:47:00Z</dcterms:created>
  <dcterms:modified xsi:type="dcterms:W3CDTF">2026-05-28T00:33:00Z</dcterms:modified>
</cp:coreProperties>
</file>