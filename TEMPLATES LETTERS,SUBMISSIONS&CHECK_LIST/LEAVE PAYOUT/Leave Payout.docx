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7B209" w14:textId="77777777" w:rsidR="00760980" w:rsidRDefault="00760980" w:rsidP="00760980">
      <w:pPr>
        <w:pStyle w:val="Caption"/>
        <w:rPr>
          <w:rFonts w:ascii="Arial" w:hAnsi="Arial" w:cs="Arial"/>
          <w:sz w:val="22"/>
          <w:szCs w:val="22"/>
        </w:rPr>
      </w:pPr>
    </w:p>
    <w:p w14:paraId="3E6207BA" w14:textId="08B17C0F" w:rsidR="006C4057" w:rsidRPr="006C4057" w:rsidRDefault="006C4057" w:rsidP="006C4057">
      <w:pPr>
        <w:rPr>
          <w:rFonts w:ascii="Arial" w:eastAsiaTheme="minorHAnsi" w:hAnsi="Arial" w:cs="Arial"/>
          <w:color w:val="FF0000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 xml:space="preserve">                                                                                                                            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>[Date]</w:t>
      </w:r>
    </w:p>
    <w:p w14:paraId="51CF2FBA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 xml:space="preserve">Mr. Tony </w:t>
      </w:r>
      <w:proofErr w:type="spellStart"/>
      <w:r>
        <w:rPr>
          <w:rFonts w:ascii="Arial" w:eastAsiaTheme="minorHAnsi" w:hAnsi="Arial" w:cs="Arial"/>
          <w:sz w:val="24"/>
          <w:szCs w:val="24"/>
        </w:rPr>
        <w:t>Sewen</w:t>
      </w:r>
      <w:proofErr w:type="spellEnd"/>
    </w:p>
    <w:p w14:paraId="1466E583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>Director</w:t>
      </w:r>
    </w:p>
    <w:p w14:paraId="4A7F9E7E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>Department of Finance</w:t>
      </w:r>
    </w:p>
    <w:p w14:paraId="1CF021B1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>Port Vila</w:t>
      </w:r>
    </w:p>
    <w:p w14:paraId="43493594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</w:p>
    <w:p w14:paraId="6A994408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</w:p>
    <w:p w14:paraId="14D3DBDF" w14:textId="70567395" w:rsidR="006C4057" w:rsidRPr="006C4057" w:rsidRDefault="006C4057" w:rsidP="006C4057">
      <w:pPr>
        <w:jc w:val="both"/>
        <w:rPr>
          <w:rFonts w:ascii="Arial" w:eastAsiaTheme="minorHAnsi" w:hAnsi="Arial" w:cs="Arial"/>
          <w:color w:val="FF0000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 xml:space="preserve">Dear 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>[Open Salutation]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>,</w:t>
      </w:r>
    </w:p>
    <w:p w14:paraId="1EA6C23F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</w:p>
    <w:p w14:paraId="7E76A241" w14:textId="4B6BF6DF" w:rsidR="006C4057" w:rsidRDefault="006C4057" w:rsidP="006C4057">
      <w:pPr>
        <w:jc w:val="both"/>
        <w:rPr>
          <w:rFonts w:ascii="Arial" w:eastAsiaTheme="minorHAnsi" w:hAnsi="Arial" w:cs="Arial"/>
          <w:b/>
          <w:sz w:val="24"/>
          <w:szCs w:val="24"/>
          <w:u w:val="single"/>
        </w:rPr>
      </w:pPr>
      <w:r>
        <w:rPr>
          <w:rFonts w:ascii="Arial" w:eastAsiaTheme="minorHAnsi" w:hAnsi="Arial" w:cs="Arial"/>
          <w:b/>
          <w:sz w:val="24"/>
          <w:szCs w:val="24"/>
          <w:u w:val="single"/>
        </w:rPr>
        <w:t xml:space="preserve">Outstanding annual Leave Pay Out for </w:t>
      </w:r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>[Name of Officer]</w:t>
      </w:r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 xml:space="preserve"> </w:t>
      </w:r>
      <w:r>
        <w:rPr>
          <w:rFonts w:ascii="Arial" w:eastAsiaTheme="minorHAnsi" w:hAnsi="Arial" w:cs="Arial"/>
          <w:b/>
          <w:sz w:val="24"/>
          <w:szCs w:val="24"/>
          <w:u w:val="single"/>
        </w:rPr>
        <w:t xml:space="preserve">– ID – </w:t>
      </w:r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>[VNPF #]</w:t>
      </w:r>
    </w:p>
    <w:p w14:paraId="283BA0BC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</w:p>
    <w:p w14:paraId="12920F5C" w14:textId="22EF9440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  <w:r>
        <w:rPr>
          <w:rFonts w:ascii="Arial" w:eastAsiaTheme="minorHAnsi" w:hAnsi="Arial" w:cs="Arial"/>
          <w:sz w:val="24"/>
          <w:szCs w:val="24"/>
        </w:rPr>
        <w:t xml:space="preserve">This letter serves as authorization for the Leave payout for 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>[Name of Officer]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 xml:space="preserve"> </w:t>
      </w:r>
      <w:r>
        <w:rPr>
          <w:rFonts w:ascii="Arial" w:eastAsiaTheme="minorHAnsi" w:hAnsi="Arial" w:cs="Arial"/>
          <w:sz w:val="24"/>
          <w:szCs w:val="24"/>
        </w:rPr>
        <w:t xml:space="preserve">from the Department of 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>[Name of Department</w:t>
      </w:r>
      <w:r>
        <w:rPr>
          <w:rFonts w:ascii="Arial" w:eastAsiaTheme="minorHAnsi" w:hAnsi="Arial" w:cs="Arial"/>
          <w:sz w:val="24"/>
          <w:szCs w:val="24"/>
        </w:rPr>
        <w:t>]</w:t>
      </w:r>
      <w:r>
        <w:rPr>
          <w:rFonts w:ascii="Arial" w:eastAsiaTheme="minorHAnsi" w:hAnsi="Arial" w:cs="Arial"/>
          <w:sz w:val="24"/>
          <w:szCs w:val="24"/>
        </w:rPr>
        <w:t xml:space="preserve">, 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>[Ministry Name]</w:t>
      </w:r>
      <w:r w:rsidRPr="006C4057">
        <w:rPr>
          <w:rFonts w:ascii="Arial" w:eastAsiaTheme="minorHAnsi" w:hAnsi="Arial" w:cs="Arial"/>
          <w:color w:val="FF0000"/>
          <w:sz w:val="24"/>
          <w:szCs w:val="24"/>
        </w:rPr>
        <w:t>.</w:t>
      </w:r>
    </w:p>
    <w:p w14:paraId="086405B5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</w:p>
    <w:p w14:paraId="003B9699" w14:textId="03FC7406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  <w:proofErr w:type="spellStart"/>
      <w:r>
        <w:rPr>
          <w:rFonts w:ascii="Arial" w:eastAsiaTheme="minorHAnsi" w:hAnsi="Arial" w:cs="Arial"/>
          <w:sz w:val="24"/>
          <w:szCs w:val="24"/>
        </w:rPr>
        <w:t>He/She</w:t>
      </w:r>
      <w:proofErr w:type="spellEnd"/>
      <w:r>
        <w:rPr>
          <w:rFonts w:ascii="Arial" w:eastAsiaTheme="minorHAnsi" w:hAnsi="Arial" w:cs="Arial"/>
          <w:sz w:val="24"/>
          <w:szCs w:val="24"/>
        </w:rPr>
        <w:t xml:space="preserve"> has an outstanding Annual Leave </w:t>
      </w:r>
      <w:proofErr w:type="gramStart"/>
      <w:r>
        <w:rPr>
          <w:rFonts w:ascii="Arial" w:eastAsiaTheme="minorHAnsi" w:hAnsi="Arial" w:cs="Arial"/>
          <w:sz w:val="24"/>
          <w:szCs w:val="24"/>
        </w:rPr>
        <w:t xml:space="preserve">of </w:t>
      </w:r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>[#</w:t>
      </w:r>
      <w:proofErr w:type="gramEnd"/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>]</w:t>
      </w:r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 xml:space="preserve"> </w:t>
      </w:r>
      <w:r>
        <w:rPr>
          <w:rFonts w:ascii="Arial" w:eastAsiaTheme="minorHAnsi" w:hAnsi="Arial" w:cs="Arial"/>
          <w:b/>
          <w:sz w:val="24"/>
          <w:szCs w:val="24"/>
          <w:u w:val="single"/>
        </w:rPr>
        <w:t>days</w:t>
      </w:r>
      <w:r>
        <w:rPr>
          <w:rFonts w:ascii="Arial" w:eastAsiaTheme="minorHAnsi" w:hAnsi="Arial" w:cs="Arial"/>
          <w:sz w:val="24"/>
          <w:szCs w:val="24"/>
        </w:rPr>
        <w:t xml:space="preserve"> and that is equivalent to an amount of </w:t>
      </w:r>
      <w:r>
        <w:rPr>
          <w:rFonts w:ascii="Arial" w:eastAsiaTheme="minorHAnsi" w:hAnsi="Arial" w:cs="Arial"/>
          <w:b/>
          <w:sz w:val="24"/>
          <w:szCs w:val="24"/>
          <w:u w:val="single"/>
        </w:rPr>
        <w:t>VT</w:t>
      </w:r>
      <w:r>
        <w:rPr>
          <w:rFonts w:ascii="Arial" w:eastAsiaTheme="minorHAnsi" w:hAnsi="Arial" w:cs="Arial"/>
          <w:b/>
          <w:sz w:val="24"/>
          <w:szCs w:val="24"/>
          <w:u w:val="single"/>
        </w:rPr>
        <w:t xml:space="preserve">. </w:t>
      </w:r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>[figure]</w:t>
      </w:r>
      <w:r w:rsidRPr="006C4057">
        <w:rPr>
          <w:rFonts w:ascii="Arial" w:eastAsiaTheme="minorHAnsi" w:hAnsi="Arial" w:cs="Arial"/>
          <w:b/>
          <w:color w:val="FF0000"/>
          <w:sz w:val="24"/>
          <w:szCs w:val="24"/>
          <w:u w:val="single"/>
        </w:rPr>
        <w:t xml:space="preserve"> </w:t>
      </w:r>
      <w:r>
        <w:rPr>
          <w:rFonts w:ascii="Arial" w:eastAsiaTheme="minorHAnsi" w:hAnsi="Arial" w:cs="Arial"/>
          <w:sz w:val="24"/>
          <w:szCs w:val="24"/>
        </w:rPr>
        <w:t>to be paid.</w:t>
      </w:r>
    </w:p>
    <w:p w14:paraId="090D14A5" w14:textId="77777777" w:rsidR="006C4057" w:rsidRDefault="006C4057" w:rsidP="006C4057">
      <w:pPr>
        <w:jc w:val="both"/>
        <w:rPr>
          <w:rFonts w:ascii="Arial" w:eastAsiaTheme="minorHAnsi" w:hAnsi="Arial" w:cs="Arial"/>
          <w:sz w:val="24"/>
          <w:szCs w:val="24"/>
        </w:rPr>
      </w:pPr>
    </w:p>
    <w:p w14:paraId="55DDC619" w14:textId="77777777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Thank you for your cooperation</w:t>
      </w:r>
    </w:p>
    <w:p w14:paraId="3805923A" w14:textId="77777777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</w:p>
    <w:p w14:paraId="48C78DDE" w14:textId="77777777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</w:p>
    <w:p w14:paraId="2A9A4C7A" w14:textId="77777777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</w:p>
    <w:p w14:paraId="7C749B17" w14:textId="77777777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</w:p>
    <w:p w14:paraId="206EB918" w14:textId="77777777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</w:p>
    <w:p w14:paraId="52BF8B62" w14:textId="03E183C9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Jean Yves Bibi</w:t>
      </w:r>
    </w:p>
    <w:p w14:paraId="19531B40" w14:textId="4A790AFE" w:rsidR="006C4057" w:rsidRDefault="006C4057" w:rsidP="006C4057">
      <w:pPr>
        <w:jc w:val="both"/>
        <w:rPr>
          <w:rFonts w:ascii="Arial" w:hAnsi="Arial" w:cs="Arial"/>
          <w:b/>
          <w:sz w:val="24"/>
          <w:szCs w:val="24"/>
          <w:u w:val="single"/>
        </w:rPr>
      </w:pPr>
      <w:r>
        <w:rPr>
          <w:rFonts w:ascii="Arial" w:hAnsi="Arial" w:cs="Arial"/>
          <w:b/>
          <w:sz w:val="24"/>
          <w:szCs w:val="24"/>
          <w:u w:val="single"/>
        </w:rPr>
        <w:t xml:space="preserve">Acting </w:t>
      </w:r>
      <w:r>
        <w:rPr>
          <w:rFonts w:ascii="Arial" w:hAnsi="Arial" w:cs="Arial"/>
          <w:b/>
          <w:sz w:val="24"/>
          <w:szCs w:val="24"/>
          <w:u w:val="single"/>
        </w:rPr>
        <w:t>Secretary</w:t>
      </w:r>
    </w:p>
    <w:p w14:paraId="24492844" w14:textId="77777777" w:rsidR="006C4057" w:rsidRPr="006C4057" w:rsidRDefault="006C4057" w:rsidP="006C4057">
      <w:pPr>
        <w:jc w:val="both"/>
        <w:rPr>
          <w:rFonts w:ascii="Arial" w:hAnsi="Arial" w:cs="Arial"/>
          <w:iCs/>
          <w:sz w:val="24"/>
          <w:szCs w:val="24"/>
        </w:rPr>
      </w:pPr>
      <w:r w:rsidRPr="006C4057">
        <w:rPr>
          <w:rFonts w:ascii="Arial" w:hAnsi="Arial" w:cs="Arial"/>
          <w:iCs/>
          <w:sz w:val="24"/>
          <w:szCs w:val="24"/>
        </w:rPr>
        <w:t>Office of the Public Service Commission</w:t>
      </w:r>
    </w:p>
    <w:p w14:paraId="259A6D28" w14:textId="77777777" w:rsidR="006C4057" w:rsidRDefault="006C4057" w:rsidP="006C4057">
      <w:pPr>
        <w:jc w:val="both"/>
        <w:rPr>
          <w:rFonts w:ascii="Arial" w:hAnsi="Arial" w:cs="Arial"/>
          <w:i/>
          <w:sz w:val="24"/>
          <w:szCs w:val="24"/>
        </w:rPr>
      </w:pPr>
    </w:p>
    <w:p w14:paraId="305A50B4" w14:textId="3EE0A8EA" w:rsidR="006C4057" w:rsidRPr="006C4057" w:rsidRDefault="006C4057" w:rsidP="006C4057">
      <w:pPr>
        <w:jc w:val="both"/>
        <w:rPr>
          <w:rFonts w:ascii="Arial" w:hAnsi="Arial" w:cs="Arial"/>
          <w:color w:val="FF0000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Cc:</w:t>
      </w:r>
      <w:r>
        <w:rPr>
          <w:rFonts w:ascii="Arial" w:hAnsi="Arial" w:cs="Arial"/>
          <w:sz w:val="24"/>
          <w:szCs w:val="24"/>
        </w:rPr>
        <w:tab/>
        <w:t xml:space="preserve">Director </w:t>
      </w:r>
      <w:r>
        <w:rPr>
          <w:rFonts w:ascii="Arial" w:hAnsi="Arial" w:cs="Arial"/>
          <w:sz w:val="24"/>
          <w:szCs w:val="24"/>
        </w:rPr>
        <w:t>–</w:t>
      </w:r>
      <w:r>
        <w:rPr>
          <w:rFonts w:ascii="Arial" w:hAnsi="Arial" w:cs="Arial"/>
          <w:sz w:val="24"/>
          <w:szCs w:val="24"/>
        </w:rPr>
        <w:t xml:space="preserve"> </w:t>
      </w:r>
      <w:r w:rsidRPr="006C4057">
        <w:rPr>
          <w:rFonts w:ascii="Arial" w:hAnsi="Arial" w:cs="Arial"/>
          <w:color w:val="FF0000"/>
          <w:sz w:val="24"/>
          <w:szCs w:val="24"/>
        </w:rPr>
        <w:t>[Department Name]</w:t>
      </w:r>
    </w:p>
    <w:p w14:paraId="13D6D393" w14:textId="291A4CB9" w:rsidR="006C4057" w:rsidRDefault="006C4057" w:rsidP="006C4057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HRM –</w:t>
      </w:r>
      <w:r w:rsidRPr="006C4057">
        <w:rPr>
          <w:rFonts w:ascii="Arial" w:hAnsi="Arial" w:cs="Arial"/>
          <w:color w:val="FF0000"/>
          <w:sz w:val="24"/>
          <w:szCs w:val="24"/>
        </w:rPr>
        <w:t xml:space="preserve"> </w:t>
      </w:r>
      <w:r w:rsidRPr="006C4057">
        <w:rPr>
          <w:rFonts w:ascii="Arial" w:hAnsi="Arial" w:cs="Arial"/>
          <w:color w:val="FF0000"/>
          <w:sz w:val="24"/>
          <w:szCs w:val="24"/>
        </w:rPr>
        <w:t>[Ministry Name]</w:t>
      </w:r>
    </w:p>
    <w:p w14:paraId="37D8120D" w14:textId="727B5EBB" w:rsidR="006C4057" w:rsidRDefault="006C4057" w:rsidP="006C4057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Salary Section – MFE</w:t>
      </w:r>
      <w:r>
        <w:rPr>
          <w:rFonts w:ascii="Arial" w:hAnsi="Arial" w:cs="Arial"/>
          <w:sz w:val="24"/>
          <w:szCs w:val="24"/>
        </w:rPr>
        <w:t>M</w:t>
      </w:r>
    </w:p>
    <w:p w14:paraId="7739495F" w14:textId="77777777" w:rsidR="006C4057" w:rsidRDefault="006C4057" w:rsidP="006C4057">
      <w:pPr>
        <w:ind w:firstLine="72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Chrono</w:t>
      </w:r>
    </w:p>
    <w:p w14:paraId="4685EE33" w14:textId="77777777" w:rsidR="00C201DC" w:rsidRPr="00C201DC" w:rsidRDefault="00C201DC" w:rsidP="006C4057">
      <w:pPr>
        <w:ind w:left="-709" w:right="-472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</w:p>
    <w:sectPr w:rsidR="00C201DC" w:rsidRPr="00C201DC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DDA04" w14:textId="77777777" w:rsidR="00FC5725" w:rsidRDefault="00FC5725" w:rsidP="00E9194A">
      <w:r>
        <w:separator/>
      </w:r>
    </w:p>
  </w:endnote>
  <w:endnote w:type="continuationSeparator" w:id="0">
    <w:p w14:paraId="0BF41DED" w14:textId="77777777" w:rsidR="00FC5725" w:rsidRDefault="00FC5725" w:rsidP="00E919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AD055" w14:textId="77777777" w:rsidR="00E9194A" w:rsidRDefault="00E9194A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7A1E0665" wp14:editId="47178704">
          <wp:simplePos x="0" y="0"/>
          <wp:positionH relativeFrom="page">
            <wp:posOffset>-22860</wp:posOffset>
          </wp:positionH>
          <wp:positionV relativeFrom="page">
            <wp:align>bottom</wp:align>
          </wp:positionV>
          <wp:extent cx="7722870" cy="678180"/>
          <wp:effectExtent l="0" t="0" r="0" b="7620"/>
          <wp:wrapSquare wrapText="bothSides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22870" cy="678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514D8B" w14:textId="77777777" w:rsidR="00FC5725" w:rsidRDefault="00FC5725" w:rsidP="00E9194A">
      <w:r>
        <w:separator/>
      </w:r>
    </w:p>
  </w:footnote>
  <w:footnote w:type="continuationSeparator" w:id="0">
    <w:p w14:paraId="7F0B9B0D" w14:textId="77777777" w:rsidR="00FC5725" w:rsidRDefault="00FC5725" w:rsidP="00E919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A206E1" w14:textId="77777777" w:rsidR="00E9194A" w:rsidRDefault="00E9194A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C4C93BF" wp14:editId="2D0875E4">
          <wp:simplePos x="0" y="0"/>
          <wp:positionH relativeFrom="page">
            <wp:align>left</wp:align>
          </wp:positionH>
          <wp:positionV relativeFrom="page">
            <wp:posOffset>15240</wp:posOffset>
          </wp:positionV>
          <wp:extent cx="7557135" cy="1866760"/>
          <wp:effectExtent l="0" t="0" r="5715" b="635"/>
          <wp:wrapSquare wrapText="bothSides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7135" cy="1866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98E"/>
    <w:rsid w:val="00012705"/>
    <w:rsid w:val="00017E7D"/>
    <w:rsid w:val="0002498E"/>
    <w:rsid w:val="002208B1"/>
    <w:rsid w:val="00273E8A"/>
    <w:rsid w:val="00281342"/>
    <w:rsid w:val="003C52A3"/>
    <w:rsid w:val="003D4C80"/>
    <w:rsid w:val="004320BC"/>
    <w:rsid w:val="00450BE1"/>
    <w:rsid w:val="00461364"/>
    <w:rsid w:val="00535F35"/>
    <w:rsid w:val="006076EA"/>
    <w:rsid w:val="006577E4"/>
    <w:rsid w:val="00661C8C"/>
    <w:rsid w:val="0067186B"/>
    <w:rsid w:val="006A5D90"/>
    <w:rsid w:val="006C4057"/>
    <w:rsid w:val="006F16F5"/>
    <w:rsid w:val="00720BD3"/>
    <w:rsid w:val="00760980"/>
    <w:rsid w:val="007A0B30"/>
    <w:rsid w:val="007D227B"/>
    <w:rsid w:val="00816860"/>
    <w:rsid w:val="0084304A"/>
    <w:rsid w:val="008764B0"/>
    <w:rsid w:val="00A376B7"/>
    <w:rsid w:val="00A94D0D"/>
    <w:rsid w:val="00AB76B6"/>
    <w:rsid w:val="00B67AE2"/>
    <w:rsid w:val="00B94E62"/>
    <w:rsid w:val="00BA3E25"/>
    <w:rsid w:val="00BB776D"/>
    <w:rsid w:val="00BC0145"/>
    <w:rsid w:val="00C201DC"/>
    <w:rsid w:val="00C3669C"/>
    <w:rsid w:val="00C8552F"/>
    <w:rsid w:val="00C92C07"/>
    <w:rsid w:val="00CF48E0"/>
    <w:rsid w:val="00CF59C1"/>
    <w:rsid w:val="00D4564B"/>
    <w:rsid w:val="00E9194A"/>
    <w:rsid w:val="00EA1369"/>
    <w:rsid w:val="00F24753"/>
    <w:rsid w:val="00F55FE0"/>
    <w:rsid w:val="00F80D6E"/>
    <w:rsid w:val="00FC5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13853"/>
  <w15:chartTrackingRefBased/>
  <w15:docId w15:val="{FA073AA1-73D3-4657-823D-57A1414077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V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098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194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E9194A"/>
  </w:style>
  <w:style w:type="paragraph" w:styleId="Footer">
    <w:name w:val="footer"/>
    <w:basedOn w:val="Normal"/>
    <w:link w:val="FooterChar"/>
    <w:uiPriority w:val="99"/>
    <w:unhideWhenUsed/>
    <w:rsid w:val="00E9194A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E9194A"/>
  </w:style>
  <w:style w:type="table" w:styleId="TableGrid">
    <w:name w:val="Table Grid"/>
    <w:basedOn w:val="TableNormal"/>
    <w:uiPriority w:val="39"/>
    <w:rsid w:val="00C92C07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02498E"/>
    <w:pPr>
      <w:spacing w:after="0" w:line="240" w:lineRule="auto"/>
    </w:pPr>
    <w:rPr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qFormat/>
    <w:rsid w:val="00760980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J:\HRM%20Matters\HRM%20Filing%20System\Circulars\2026\OPSC%20Letterhea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OPSC Letterhead</Template>
  <TotalTime>8</TotalTime>
  <Pages>1</Pages>
  <Words>110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Letishia Ephraim</dc:creator>
  <cp:keywords/>
  <dc:description/>
  <cp:lastModifiedBy>Letishia Ephraim</cp:lastModifiedBy>
  <cp:revision>5</cp:revision>
  <cp:lastPrinted>2026-04-08T04:37:00Z</cp:lastPrinted>
  <dcterms:created xsi:type="dcterms:W3CDTF">2026-04-28T22:08:00Z</dcterms:created>
  <dcterms:modified xsi:type="dcterms:W3CDTF">2026-05-28T02:38:00Z</dcterms:modified>
</cp:coreProperties>
</file>